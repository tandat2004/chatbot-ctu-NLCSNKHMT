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Cách xem thời khóa biểu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3260" cy="40881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08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9" w:h="16834"/>
      <w:pgMar w:left="1699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 Vietnam Standard</Template>
  <TotalTime>0</TotalTime>
  <Application>LibreOffice/26.2.4.2$Linux_X86_64 LibreOffice_project/620$Build-2</Application>
  <AppVersion>15.0000</AppVersion>
  <Pages>1</Pages>
  <Words>5</Words>
  <Characters>19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2026-08-13T18:00:53Z</dcterms:created>
  <dc:creator/>
  <dc:description/>
  <dc:language>en-US</dc:language>
  <cp:lastModifiedBy/>
  <dcterms:modified xsi:type="dcterms:W3CDTF">2026-08-13T18:01:10Z</dcterms:modified>
  <cp:revision>2</cp:revision>
  <dc:subject/>
  <dc:title>A4 Vietnam Standard</dc:title>
</cp:coreProperties>
</file>