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HỒ SƠ NHẬP HỌC GỒM: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Giấy báo trúng tuyển (Bản chính)</w:t>
        <w:br/>
        <w:t>- Giấy chứng nhận kết quả Kỳ thi tốt nghiệp THPT năm 2026 (Bản chính)</w:t>
        <w:br/>
        <w:t>- Bằng tốt nghiệp từ năm 2025 về trước (Bản sao công chứng).</w:t>
        <w:br/>
        <w:t>- Học bạ (Bản sao công chứng)</w:t>
        <w:br/>
        <w:t>- Giấy khai sinh (Bản sao công chứng)</w:t>
        <w:br/>
        <w:t xml:space="preserve">- Thẻ CCCD hoặc Hộ chiếu </w:t>
      </w:r>
      <w:r>
        <w:rPr>
          <w:rFonts w:ascii="Times New Roman" w:hAnsi="Times New Roman"/>
          <w:i/>
          <w:sz w:val="26"/>
          <w:szCs w:val="26"/>
        </w:rPr>
        <w:t>(đối với người nước ngoài)</w:t>
      </w:r>
      <w:r>
        <w:rPr>
          <w:rFonts w:ascii="Times New Roman" w:hAnsi="Times New Roman"/>
          <w:sz w:val="26"/>
          <w:szCs w:val="26"/>
        </w:rPr>
        <w:t xml:space="preserve"> (bản sao không công chứng).</w:t>
        <w:br/>
        <w:t>- Phiếu thông tin sinh viên</w:t>
        <w:br/>
        <w:t>- Giấy chứng nhận đăng ký nghĩa vụ quân sự cấp phường/xã ký (Bản chính)</w:t>
        <w:br/>
        <w:t>- Giấy tờ minh chứng đối tượng ưu tiên (Bản sao công chứng)</w:t>
        <w:br/>
        <w:t>- Giấy chứng nhận điểm thi khác, không do ĐHCT tổ chức (Bản chính)</w:t>
        <w:br/>
        <w:t>- Đơn đề nghị hưởng và cam kết bồi hoàn học phí chi phí sinh hoạt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3260" cy="864489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8644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9" w:h="16834"/>
      <w:pgMar w:left="1699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A4 Vietnam Standard</Template>
  <TotalTime>5</TotalTime>
  <Application>LibreOffice/26.2.4.2$Linux_X86_64 LibreOffice_project/620$Build-2</Application>
  <AppVersion>15.0000</AppVersion>
  <Pages>2</Pages>
  <Words>135</Words>
  <Characters>492</Characters>
  <CharactersWithSpaces>625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2026-08-12T08:05:21Z</dcterms:created>
  <dc:creator/>
  <dc:description/>
  <dc:language>en-US</dc:language>
  <cp:lastModifiedBy/>
  <dcterms:modified xsi:type="dcterms:W3CDTF">2026-08-12T08:11:02Z</dcterms:modified>
  <cp:revision>3</cp:revision>
  <dc:subject/>
  <dc:title>A4 Vietnam Standard</dc:title>
</cp:coreProperties>
</file>